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8A00D7" w14:textId="43A2E68F" w:rsidR="005744CB" w:rsidRPr="005744CB" w:rsidRDefault="005744CB" w:rsidP="005744CB">
      <w:pPr>
        <w:rPr>
          <w:i/>
          <w:u w:val="single"/>
        </w:rPr>
      </w:pPr>
      <w:r w:rsidRPr="005744CB">
        <w:rPr>
          <w:i/>
          <w:u w:val="single"/>
        </w:rPr>
        <w:t>Use Case Model Diagram</w:t>
      </w:r>
    </w:p>
    <w:p w14:paraId="0950494B" w14:textId="6AB89BC7" w:rsidR="005744CB" w:rsidRDefault="005744CB" w:rsidP="005744CB"/>
    <w:p w14:paraId="5215F6BD" w14:textId="6C4F3B01" w:rsidR="005744CB" w:rsidRPr="005744CB" w:rsidRDefault="005744CB" w:rsidP="005744CB">
      <w:pPr>
        <w:rPr>
          <w:rFonts w:ascii="Calibri" w:eastAsia="Times New Roman" w:hAnsi="Calibri" w:cs="Times New Roman"/>
          <w:lang w:eastAsia="zh-CN"/>
        </w:rPr>
      </w:pPr>
      <w:r w:rsidRPr="005744CB">
        <w:rPr>
          <w:rFonts w:ascii="Calibri" w:eastAsia="Times New Roman" w:hAnsi="Calibri" w:cs="Times New Roman"/>
          <w:noProof/>
          <w:lang w:eastAsia="zh-CN"/>
        </w:rPr>
        <w:drawing>
          <wp:inline distT="0" distB="0" distL="0" distR="0" wp14:anchorId="2FA7930B" wp14:editId="60A6F956">
            <wp:extent cx="5314633" cy="6858000"/>
            <wp:effectExtent l="0" t="0" r="635" b="0"/>
            <wp:docPr id="35" name="Picture 35" descr="C:\Users\Spencer\AppData\Local\Packages\Microsoft.Office.OneNote_8wekyb3d8bbwe\TempState\msohtmlclip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pencer\AppData\Local\Packages\Microsoft.Office.OneNote_8wekyb3d8bbwe\TempState\msohtmlclipclip_image0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633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Pr="005744CB">
        <w:rPr>
          <w:rFonts w:ascii="Calibri" w:eastAsia="Times New Roman" w:hAnsi="Calibri" w:cs="Times New Roman"/>
          <w:lang w:eastAsia="zh-CN"/>
        </w:rPr>
        <w:br/>
      </w:r>
      <w:r w:rsidRPr="005744CB">
        <w:rPr>
          <w:rFonts w:ascii="Calibri" w:eastAsia="Times New Roman" w:hAnsi="Calibri" w:cs="Times New Roman"/>
          <w:noProof/>
          <w:lang w:eastAsia="zh-CN"/>
        </w:rPr>
        <w:drawing>
          <wp:inline distT="0" distB="0" distL="0" distR="0" wp14:anchorId="627BF2E8" wp14:editId="3F22FB6F">
            <wp:extent cx="5314315" cy="380342"/>
            <wp:effectExtent l="0" t="0" r="635" b="1270"/>
            <wp:docPr id="36" name="Picture 36" descr="C:\Users\Spencer\AppData\Local\Packages\Microsoft.Office.OneNote_8wekyb3d8bbwe\TempState\msohtmlclip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pencer\AppData\Local\Packages\Microsoft.Office.OneNote_8wekyb3d8bbwe\TempState\msohtmlclipclip_image00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987" cy="42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44CB">
        <w:rPr>
          <w:rFonts w:ascii="Calibri" w:eastAsia="Times New Roman" w:hAnsi="Calibri" w:cs="Times New Roman"/>
          <w:lang w:eastAsia="zh-CN"/>
        </w:rPr>
        <w:br/>
      </w:r>
    </w:p>
    <w:p w14:paraId="0B7346C2" w14:textId="61F6BD77" w:rsidR="005744CB" w:rsidRDefault="005744CB">
      <w:r>
        <w:br w:type="page"/>
      </w:r>
    </w:p>
    <w:p w14:paraId="51CF61A9" w14:textId="43A3318A" w:rsidR="00760046" w:rsidRDefault="005744CB">
      <w:r>
        <w:rPr>
          <w:i/>
          <w:u w:val="single"/>
        </w:rPr>
        <w:lastRenderedPageBreak/>
        <w:t>Class Diagram</w:t>
      </w:r>
    </w:p>
    <w:p w14:paraId="3337D849" w14:textId="1F8CF24D" w:rsidR="005744CB" w:rsidRDefault="005744CB" w:rsidP="00760046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079D92" wp14:editId="2B6835A7">
                <wp:simplePos x="0" y="0"/>
                <wp:positionH relativeFrom="margin">
                  <wp:posOffset>2263140</wp:posOffset>
                </wp:positionH>
                <wp:positionV relativeFrom="page">
                  <wp:posOffset>797205</wp:posOffset>
                </wp:positionV>
                <wp:extent cx="1845945" cy="387350"/>
                <wp:effectExtent l="0" t="0" r="20955" b="127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5945" cy="38735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275CE7" w14:textId="77777777" w:rsidR="00760046" w:rsidRPr="0081084D" w:rsidRDefault="00760046" w:rsidP="00760046">
                            <w:pPr>
                              <w:jc w:val="center"/>
                            </w:pPr>
                            <w:r>
                              <w:t>Driver</w:t>
                            </w:r>
                          </w:p>
                          <w:p w14:paraId="6F23D6DE" w14:textId="77777777" w:rsidR="00760046" w:rsidRDefault="00760046" w:rsidP="0076004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079D92" id="Text Box 8" o:spid="_x0000_s1026" style="position:absolute;margin-left:178.2pt;margin-top:62.75pt;width:145.35pt;height:30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" fillcolor="white [3201]" strokecolor="black [3200]" strokeweight="1pt">
                <v:stroke joinstyle="miter"/>
                <v:textbox>
                  <w:txbxContent>
                    <w:p w14:paraId="46275CE7" w14:textId="77777777" w:rsidR="00760046" w:rsidRPr="0081084D" w:rsidRDefault="00760046" w:rsidP="00760046">
                      <w:pPr>
                        <w:jc w:val="center"/>
                      </w:pPr>
                      <w:r>
                        <w:t>Driver</w:t>
                      </w:r>
                    </w:p>
                    <w:p w14:paraId="6F23D6DE" w14:textId="77777777" w:rsidR="00760046" w:rsidRDefault="00760046" w:rsidP="00760046"/>
                  </w:txbxContent>
                </v:textbox>
                <w10:wrap anchorx="margin" anchory="page"/>
              </v:roundrect>
            </w:pict>
          </mc:Fallback>
        </mc:AlternateContent>
      </w:r>
    </w:p>
    <w:p w14:paraId="0E97F41B" w14:textId="48DB4904" w:rsidR="00760046" w:rsidRDefault="00760046" w:rsidP="00760046"/>
    <w:p w14:paraId="4F52F109" w14:textId="480C2001" w:rsidR="00BA753F" w:rsidRDefault="00A00087" w:rsidP="00760046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DF09F07" wp14:editId="1DBC494E">
                <wp:simplePos x="0" y="0"/>
                <wp:positionH relativeFrom="margin">
                  <wp:posOffset>4663440</wp:posOffset>
                </wp:positionH>
                <wp:positionV relativeFrom="page">
                  <wp:posOffset>5391302</wp:posOffset>
                </wp:positionV>
                <wp:extent cx="1845945" cy="1492301"/>
                <wp:effectExtent l="0" t="0" r="20955" b="127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5945" cy="1492301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DC1942" w14:textId="77777777" w:rsidR="00760046" w:rsidRPr="0081084D" w:rsidRDefault="00760046" w:rsidP="00760046">
                            <w:pPr>
                              <w:jc w:val="center"/>
                            </w:pPr>
                            <w:r>
                              <w:t>Player</w:t>
                            </w:r>
                          </w:p>
                          <w:p w14:paraId="35C1C747" w14:textId="09A286E4" w:rsidR="00760046" w:rsidRDefault="00760046" w:rsidP="00760046">
                            <w:r>
                              <w:t>- State: ready</w:t>
                            </w:r>
                          </w:p>
                          <w:p w14:paraId="3B1D8E41" w14:textId="27F0EBFA" w:rsidR="00F85C4A" w:rsidRDefault="00F85C4A" w:rsidP="00760046">
                            <w:r>
                              <w:t>- Scanner: scan</w:t>
                            </w:r>
                          </w:p>
                          <w:p w14:paraId="6606C183" w14:textId="77777777" w:rsidR="00760046" w:rsidRDefault="00760046" w:rsidP="00760046">
                            <w:r>
                              <w:t>+ guess(): String</w:t>
                            </w:r>
                          </w:p>
                          <w:p w14:paraId="2C3AACD0" w14:textId="77777777" w:rsidR="00760046" w:rsidRDefault="00760046" w:rsidP="00760046">
                            <w:r>
                              <w:t>+ startGame(): ready</w:t>
                            </w:r>
                          </w:p>
                          <w:p w14:paraId="62046274" w14:textId="77777777" w:rsidR="00760046" w:rsidRDefault="00760046" w:rsidP="00760046">
                            <w:r>
                              <w:t>+ playAnother(): ready</w:t>
                            </w:r>
                          </w:p>
                          <w:p w14:paraId="5D41F380" w14:textId="77777777" w:rsidR="00760046" w:rsidRDefault="00760046" w:rsidP="00760046">
                            <w:r>
                              <w:t>+ showHistory():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F09F07" id="Text Box 4" o:spid="_x0000_s1027" style="position:absolute;margin-left:367.2pt;margin-top:424.5pt;width:145.35pt;height:117.5pt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" fillcolor="white [3201]" strokecolor="black [3200]" strokeweight="1pt">
                <v:stroke joinstyle="miter"/>
                <v:textbox>
                  <w:txbxContent>
                    <w:p w14:paraId="2BDC1942" w14:textId="77777777" w:rsidR="00760046" w:rsidRPr="0081084D" w:rsidRDefault="00760046" w:rsidP="00760046">
                      <w:pPr>
                        <w:jc w:val="center"/>
                      </w:pPr>
                      <w:r>
                        <w:t>Player</w:t>
                      </w:r>
                    </w:p>
                    <w:p w14:paraId="35C1C747" w14:textId="09A286E4" w:rsidR="00760046" w:rsidRDefault="00760046" w:rsidP="00760046">
                      <w:r>
                        <w:t>- State: ready</w:t>
                      </w:r>
                    </w:p>
                    <w:p w14:paraId="3B1D8E41" w14:textId="27F0EBFA" w:rsidR="00F85C4A" w:rsidRDefault="00F85C4A" w:rsidP="00760046">
                      <w:r>
                        <w:t>- Scanner: scan</w:t>
                      </w:r>
                    </w:p>
                    <w:p w14:paraId="6606C183" w14:textId="77777777" w:rsidR="00760046" w:rsidRDefault="00760046" w:rsidP="00760046">
                      <w:r>
                        <w:t>+ guess(): String</w:t>
                      </w:r>
                    </w:p>
                    <w:p w14:paraId="2C3AACD0" w14:textId="77777777" w:rsidR="00760046" w:rsidRDefault="00760046" w:rsidP="00760046">
                      <w:r>
                        <w:t>+ startGame(): ready</w:t>
                      </w:r>
                    </w:p>
                    <w:p w14:paraId="62046274" w14:textId="77777777" w:rsidR="00760046" w:rsidRDefault="00760046" w:rsidP="00760046">
                      <w:r>
                        <w:t>+ playAnother(): ready</w:t>
                      </w:r>
                    </w:p>
                    <w:p w14:paraId="5D41F380" w14:textId="77777777" w:rsidR="00760046" w:rsidRDefault="00760046" w:rsidP="00760046">
                      <w:r>
                        <w:t>+ showHistory(): null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="00F85C4A"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EF1C149" wp14:editId="6F221592">
                <wp:simplePos x="0" y="0"/>
                <wp:positionH relativeFrom="column">
                  <wp:posOffset>-157480</wp:posOffset>
                </wp:positionH>
                <wp:positionV relativeFrom="paragraph">
                  <wp:posOffset>796290</wp:posOffset>
                </wp:positionV>
                <wp:extent cx="4717415" cy="5595620"/>
                <wp:effectExtent l="0" t="0" r="26035" b="2413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7415" cy="5595620"/>
                          <a:chOff x="-336522" y="-314561"/>
                          <a:chExt cx="4718327" cy="5596324"/>
                        </a:xfrm>
                      </wpg:grpSpPr>
                      <wps:wsp>
                        <wps:cNvPr id="2" name="Text Box 2"/>
                        <wps:cNvSpPr txBox="1"/>
                        <wps:spPr>
                          <a:xfrm>
                            <a:off x="-336522" y="3657000"/>
                            <a:ext cx="2152650" cy="1624763"/>
                          </a:xfrm>
                          <a:prstGeom prst="round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BF908D" w14:textId="77777777" w:rsidR="00760046" w:rsidRPr="00F85C4A" w:rsidRDefault="00760046" w:rsidP="00760046">
                              <w:pPr>
                                <w:jc w:val="center"/>
                              </w:pPr>
                              <w:r w:rsidRPr="00F85C4A">
                                <w:t>Code</w:t>
                              </w:r>
                            </w:p>
                            <w:p w14:paraId="7C193AB9" w14:textId="4D1D9D61" w:rsidR="00760046" w:rsidRPr="00F85C4A" w:rsidRDefault="00760046" w:rsidP="00760046">
                              <w:r w:rsidRPr="00F85C4A">
                                <w:t>-Sequence: pegs</w:t>
                              </w:r>
                            </w:p>
                            <w:p w14:paraId="7D8D51EC" w14:textId="1805DD18" w:rsidR="00D20BED" w:rsidRPr="00F85C4A" w:rsidRDefault="00D20BED" w:rsidP="00D20BED">
                              <w:r w:rsidRPr="00F85C4A">
                                <w:t>-</w:t>
                              </w:r>
                              <w:r w:rsidRPr="00F85C4A">
                                <w:t xml:space="preserve"> Colors: colors</w:t>
                              </w:r>
                            </w:p>
                            <w:p w14:paraId="042B6FC1" w14:textId="78907411" w:rsidR="00D20BED" w:rsidRPr="00F85C4A" w:rsidRDefault="00D20BED" w:rsidP="00760046">
                              <w:pPr>
                                <w:rPr>
                                  <w:color w:val="000000"/>
                                </w:rPr>
                              </w:pPr>
                              <w:r w:rsidRPr="00F85C4A">
                                <w:t>-</w:t>
                              </w:r>
                              <w:r w:rsidRPr="00F85C4A">
                                <w:t xml:space="preserve"> Pegs in a Row: pegNumber</w:t>
                              </w:r>
                            </w:p>
                            <w:p w14:paraId="6EEED2AD" w14:textId="77777777" w:rsidR="00760046" w:rsidRPr="00F85C4A" w:rsidRDefault="00760046" w:rsidP="00760046">
                              <w:r w:rsidRPr="00F85C4A">
                                <w:t>+compare(Code c): boolean[]</w:t>
                              </w:r>
                            </w:p>
                            <w:p w14:paraId="5B152045" w14:textId="77777777" w:rsidR="00760046" w:rsidRPr="00F85C4A" w:rsidRDefault="00760046" w:rsidP="00760046">
                              <w:r w:rsidRPr="00F85C4A">
                                <w:t>+equals(Object c): boolean</w:t>
                              </w:r>
                            </w:p>
                            <w:p w14:paraId="5483E6C9" w14:textId="77777777" w:rsidR="00760046" w:rsidRPr="00F85C4A" w:rsidRDefault="00760046" w:rsidP="00760046">
                              <w:r w:rsidRPr="00F85C4A">
                                <w:t>+toString(): String</w:t>
                              </w:r>
                            </w:p>
                            <w:p w14:paraId="63398030" w14:textId="77777777" w:rsidR="00760046" w:rsidRPr="00F85C4A" w:rsidRDefault="00760046" w:rsidP="00760046">
                              <w:r w:rsidRPr="00F85C4A">
                                <w:t>+getPegs(): pegs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Text Box 3"/>
                        <wps:cNvSpPr txBox="1"/>
                        <wps:spPr>
                          <a:xfrm>
                            <a:off x="-175556" y="-314561"/>
                            <a:ext cx="2999813" cy="2838398"/>
                          </a:xfrm>
                          <a:prstGeom prst="round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F6F164" w14:textId="77777777" w:rsidR="00760046" w:rsidRPr="00362CF1" w:rsidRDefault="00760046" w:rsidP="00760046">
                              <w:pPr>
                                <w:jc w:val="center"/>
                              </w:pPr>
                              <w:r w:rsidRPr="00362CF1">
                                <w:t>Game</w:t>
                              </w:r>
                            </w:p>
                            <w:p w14:paraId="7B4AC901" w14:textId="2C00F546" w:rsidR="009E730D" w:rsidRPr="00F85C4A" w:rsidRDefault="00760046" w:rsidP="00760046">
                              <w:pPr>
                                <w:rPr>
                                  <w:color w:val="000000"/>
                                  <w:szCs w:val="21"/>
                                </w:rPr>
                              </w:pPr>
                              <w:r w:rsidRPr="00F85C4A">
                                <w:rPr>
                                  <w:color w:val="000000"/>
                                  <w:szCs w:val="21"/>
                                </w:rPr>
                                <w:t xml:space="preserve">- Turns: </w:t>
                              </w:r>
                              <w:r w:rsidR="006444A7" w:rsidRPr="00F85C4A">
                                <w:rPr>
                                  <w:color w:val="000000"/>
                                  <w:szCs w:val="21"/>
                                </w:rPr>
                                <w:t>h</w:t>
                              </w:r>
                              <w:r w:rsidRPr="00F85C4A">
                                <w:rPr>
                                  <w:color w:val="000000"/>
                                  <w:szCs w:val="21"/>
                                </w:rPr>
                                <w:t>istory</w:t>
                              </w:r>
                            </w:p>
                            <w:p w14:paraId="25761B42" w14:textId="631F29D4" w:rsidR="00760046" w:rsidRPr="00F85C4A" w:rsidRDefault="00760046" w:rsidP="00760046">
                              <w:pPr>
                                <w:rPr>
                                  <w:color w:val="000000"/>
                                  <w:szCs w:val="21"/>
                                </w:rPr>
                              </w:pPr>
                              <w:r w:rsidRPr="00F85C4A">
                                <w:rPr>
                                  <w:color w:val="000000"/>
                                  <w:szCs w:val="21"/>
                                </w:rPr>
                                <w:t xml:space="preserve">- This turn: </w:t>
                              </w:r>
                              <w:r w:rsidR="006444A7" w:rsidRPr="00F85C4A">
                                <w:rPr>
                                  <w:color w:val="000000"/>
                                  <w:szCs w:val="21"/>
                                </w:rPr>
                                <w:t>r</w:t>
                              </w:r>
                              <w:r w:rsidRPr="00F85C4A">
                                <w:rPr>
                                  <w:color w:val="000000"/>
                                  <w:szCs w:val="21"/>
                                </w:rPr>
                                <w:t>ound</w:t>
                              </w:r>
                            </w:p>
                            <w:p w14:paraId="277C0526" w14:textId="24332860" w:rsidR="004A5BB1" w:rsidRPr="00F85C4A" w:rsidRDefault="00760046" w:rsidP="004421B3">
                              <w:pPr>
                                <w:rPr>
                                  <w:color w:val="000000"/>
                                  <w:szCs w:val="21"/>
                                </w:rPr>
                              </w:pPr>
                              <w:r w:rsidRPr="00F85C4A">
                                <w:rPr>
                                  <w:color w:val="000000"/>
                                  <w:szCs w:val="21"/>
                                </w:rPr>
                                <w:t xml:space="preserve">- </w:t>
                              </w:r>
                              <w:r w:rsidR="00A87C5E" w:rsidRPr="00F85C4A">
                                <w:rPr>
                                  <w:color w:val="000000"/>
                                  <w:szCs w:val="21"/>
                                </w:rPr>
                                <w:t>State</w:t>
                              </w:r>
                              <w:r w:rsidRPr="00F85C4A">
                                <w:rPr>
                                  <w:color w:val="000000"/>
                                  <w:szCs w:val="21"/>
                                </w:rPr>
                                <w:t xml:space="preserve">: </w:t>
                              </w:r>
                              <w:r w:rsidR="00045169" w:rsidRPr="00F85C4A">
                                <w:rPr>
                                  <w:color w:val="000000"/>
                                  <w:szCs w:val="21"/>
                                </w:rPr>
                                <w:t xml:space="preserve">testing, </w:t>
                              </w:r>
                              <w:r w:rsidR="006444A7" w:rsidRPr="00F85C4A">
                                <w:rPr>
                                  <w:color w:val="000000"/>
                                  <w:szCs w:val="21"/>
                                </w:rPr>
                                <w:t>p</w:t>
                              </w:r>
                              <w:r w:rsidR="0080104F" w:rsidRPr="00F85C4A">
                                <w:rPr>
                                  <w:color w:val="000000"/>
                                  <w:szCs w:val="21"/>
                                </w:rPr>
                                <w:t>laying</w:t>
                              </w:r>
                            </w:p>
                            <w:p w14:paraId="359C9CFF" w14:textId="1941A0A4" w:rsidR="0080104F" w:rsidRPr="00F85C4A" w:rsidRDefault="00F142A2" w:rsidP="0080104F">
                              <w:pPr>
                                <w:rPr>
                                  <w:szCs w:val="21"/>
                                </w:rPr>
                              </w:pPr>
                              <w:r w:rsidRPr="00F85C4A">
                                <w:rPr>
                                  <w:szCs w:val="21"/>
                                </w:rPr>
                                <w:t>-</w:t>
                              </w:r>
                              <w:r w:rsidR="007858E2" w:rsidRPr="00F85C4A">
                                <w:rPr>
                                  <w:szCs w:val="21"/>
                                </w:rPr>
                                <w:t xml:space="preserve"> </w:t>
                              </w:r>
                              <w:r w:rsidR="0080104F" w:rsidRPr="00F85C4A">
                                <w:rPr>
                                  <w:szCs w:val="21"/>
                                </w:rPr>
                                <w:t>Max turns: guessNumber</w:t>
                              </w:r>
                            </w:p>
                            <w:p w14:paraId="543FBF3F" w14:textId="49DC91FF" w:rsidR="0080104F" w:rsidRPr="00F85C4A" w:rsidRDefault="00F142A2" w:rsidP="0080104F">
                              <w:pPr>
                                <w:rPr>
                                  <w:szCs w:val="21"/>
                                </w:rPr>
                              </w:pPr>
                              <w:r w:rsidRPr="00F85C4A">
                                <w:rPr>
                                  <w:szCs w:val="21"/>
                                </w:rPr>
                                <w:t xml:space="preserve">- </w:t>
                              </w:r>
                              <w:r w:rsidR="0080104F" w:rsidRPr="00F85C4A">
                                <w:rPr>
                                  <w:szCs w:val="21"/>
                                </w:rPr>
                                <w:t>Colors: colors</w:t>
                              </w:r>
                            </w:p>
                            <w:p w14:paraId="07BA0CD9" w14:textId="32783D83" w:rsidR="0080104F" w:rsidRPr="00F85C4A" w:rsidRDefault="00F142A2" w:rsidP="0080104F">
                              <w:pPr>
                                <w:rPr>
                                  <w:color w:val="000000"/>
                                  <w:szCs w:val="21"/>
                                </w:rPr>
                              </w:pPr>
                              <w:r w:rsidRPr="00F85C4A">
                                <w:rPr>
                                  <w:szCs w:val="21"/>
                                </w:rPr>
                                <w:t>-</w:t>
                              </w:r>
                              <w:r w:rsidR="0080104F" w:rsidRPr="00F85C4A">
                                <w:rPr>
                                  <w:szCs w:val="21"/>
                                </w:rPr>
                                <w:t xml:space="preserve"> Pegs in a Row: pegNumber</w:t>
                              </w:r>
                            </w:p>
                            <w:p w14:paraId="31087F96" w14:textId="52363D18" w:rsidR="009E730D" w:rsidRPr="00F85C4A" w:rsidRDefault="009E730D" w:rsidP="00760046">
                              <w:pPr>
                                <w:rPr>
                                  <w:color w:val="000000"/>
                                  <w:szCs w:val="21"/>
                                </w:rPr>
                              </w:pPr>
                              <w:r w:rsidRPr="00F85C4A">
                                <w:rPr>
                                  <w:color w:val="000000"/>
                                  <w:szCs w:val="21"/>
                                </w:rPr>
                                <w:t>+declareResult(): void</w:t>
                              </w:r>
                            </w:p>
                            <w:p w14:paraId="77FF5445" w14:textId="660A37B8" w:rsidR="006444A7" w:rsidRPr="00F85C4A" w:rsidRDefault="00760046" w:rsidP="00760046">
                              <w:pPr>
                                <w:rPr>
                                  <w:color w:val="000000"/>
                                  <w:szCs w:val="21"/>
                                </w:rPr>
                              </w:pPr>
                              <w:r w:rsidRPr="00F85C4A">
                                <w:rPr>
                                  <w:color w:val="000000"/>
                                  <w:szCs w:val="21"/>
                                </w:rPr>
                                <w:t>+</w:t>
                              </w:r>
                              <w:r w:rsidR="009E730D" w:rsidRPr="00F85C4A">
                                <w:rPr>
                                  <w:color w:val="000000"/>
                                  <w:szCs w:val="21"/>
                                </w:rPr>
                                <w:t>show</w:t>
                              </w:r>
                              <w:r w:rsidRPr="00F85C4A">
                                <w:rPr>
                                  <w:color w:val="000000"/>
                                  <w:szCs w:val="21"/>
                                </w:rPr>
                                <w:t xml:space="preserve">History(): </w:t>
                              </w:r>
                              <w:r w:rsidR="009E730D" w:rsidRPr="00F85C4A">
                                <w:rPr>
                                  <w:color w:val="000000"/>
                                  <w:szCs w:val="21"/>
                                </w:rPr>
                                <w:t>void</w:t>
                              </w:r>
                              <w:r w:rsidRPr="00F85C4A">
                                <w:rPr>
                                  <w:color w:val="000000"/>
                                  <w:szCs w:val="21"/>
                                </w:rPr>
                                <w:t xml:space="preserve"> </w:t>
                              </w:r>
                            </w:p>
                            <w:p w14:paraId="4DB3BAEB" w14:textId="20E42EB7" w:rsidR="006444A7" w:rsidRPr="00F85C4A" w:rsidRDefault="006444A7" w:rsidP="00760046">
                              <w:pPr>
                                <w:rPr>
                                  <w:color w:val="000000"/>
                                  <w:szCs w:val="21"/>
                                </w:rPr>
                              </w:pPr>
                              <w:r w:rsidRPr="00F85C4A">
                                <w:rPr>
                                  <w:color w:val="000000"/>
                                  <w:szCs w:val="21"/>
                                </w:rPr>
                                <w:t>+add</w:t>
                              </w:r>
                              <w:r w:rsidR="00E74675" w:rsidRPr="00F85C4A">
                                <w:rPr>
                                  <w:color w:val="000000"/>
                                  <w:szCs w:val="21"/>
                                </w:rPr>
                                <w:t>History</w:t>
                              </w:r>
                              <w:r w:rsidR="009E730D" w:rsidRPr="00F85C4A">
                                <w:rPr>
                                  <w:color w:val="000000"/>
                                  <w:szCs w:val="21"/>
                                </w:rPr>
                                <w:t>(</w:t>
                              </w:r>
                              <w:r w:rsidR="00FF132A" w:rsidRPr="00F85C4A">
                                <w:rPr>
                                  <w:color w:val="000000"/>
                                  <w:szCs w:val="21"/>
                                </w:rPr>
                                <w:t>String feedba</w:t>
                              </w:r>
                              <w:r w:rsidR="001C01DE" w:rsidRPr="00F85C4A">
                                <w:rPr>
                                  <w:color w:val="000000"/>
                                  <w:szCs w:val="21"/>
                                </w:rPr>
                                <w:t>c</w:t>
                              </w:r>
                              <w:r w:rsidR="00FF132A" w:rsidRPr="00F85C4A">
                                <w:rPr>
                                  <w:color w:val="000000"/>
                                  <w:szCs w:val="21"/>
                                </w:rPr>
                                <w:t>k</w:t>
                              </w:r>
                              <w:r w:rsidRPr="00F85C4A">
                                <w:rPr>
                                  <w:color w:val="000000"/>
                                  <w:szCs w:val="21"/>
                                </w:rPr>
                                <w:t xml:space="preserve">): </w:t>
                              </w:r>
                              <w:r w:rsidR="009E730D" w:rsidRPr="00F85C4A">
                                <w:rPr>
                                  <w:color w:val="000000"/>
                                  <w:szCs w:val="21"/>
                                </w:rPr>
                                <w:t>void</w:t>
                              </w:r>
                            </w:p>
                            <w:p w14:paraId="42E5025D" w14:textId="0EF4D58C" w:rsidR="00FF132A" w:rsidRPr="00F85C4A" w:rsidRDefault="00FF132A" w:rsidP="00760046">
                              <w:pPr>
                                <w:rPr>
                                  <w:color w:val="000000"/>
                                  <w:szCs w:val="21"/>
                                </w:rPr>
                              </w:pPr>
                              <w:r w:rsidRPr="00F85C4A">
                                <w:rPr>
                                  <w:color w:val="000000"/>
                                  <w:szCs w:val="21"/>
                                </w:rPr>
                                <w:t>+feedback(</w:t>
                              </w:r>
                              <w:r w:rsidR="00ED5D89" w:rsidRPr="00F85C4A">
                                <w:rPr>
                                  <w:color w:val="000000"/>
                                  <w:szCs w:val="21"/>
                                </w:rPr>
                                <w:t>String guess</w:t>
                              </w:r>
                              <w:r w:rsidR="00744A0F" w:rsidRPr="00F85C4A">
                                <w:rPr>
                                  <w:color w:val="000000"/>
                                  <w:szCs w:val="21"/>
                                </w:rPr>
                                <w:t xml:space="preserve">, </w:t>
                              </w:r>
                              <w:r w:rsidRPr="00F85C4A">
                                <w:rPr>
                                  <w:color w:val="000000"/>
                                  <w:szCs w:val="21"/>
                                </w:rPr>
                                <w:t>int[] result): String</w:t>
                              </w:r>
                            </w:p>
                            <w:p w14:paraId="3F006E65" w14:textId="1FC95CF6" w:rsidR="00760046" w:rsidRPr="00F85C4A" w:rsidRDefault="00760046" w:rsidP="00760046">
                              <w:pPr>
                                <w:rPr>
                                  <w:color w:val="000000"/>
                                  <w:szCs w:val="21"/>
                                </w:rPr>
                              </w:pPr>
                              <w:r w:rsidRPr="00F85C4A">
                                <w:rPr>
                                  <w:color w:val="000000"/>
                                  <w:szCs w:val="21"/>
                                </w:rPr>
                                <w:t xml:space="preserve">+getRound(): </w:t>
                              </w:r>
                              <w:r w:rsidR="006444A7" w:rsidRPr="00F85C4A">
                                <w:rPr>
                                  <w:color w:val="000000"/>
                                  <w:szCs w:val="21"/>
                                </w:rPr>
                                <w:t>r</w:t>
                              </w:r>
                              <w:r w:rsidRPr="00F85C4A">
                                <w:rPr>
                                  <w:color w:val="000000"/>
                                  <w:szCs w:val="21"/>
                                </w:rPr>
                                <w:t>ound</w:t>
                              </w:r>
                            </w:p>
                            <w:p w14:paraId="0B000158" w14:textId="5F67DAC8" w:rsidR="00E92AB9" w:rsidRPr="00F85C4A" w:rsidRDefault="00E92AB9" w:rsidP="00760046">
                              <w:pPr>
                                <w:rPr>
                                  <w:color w:val="000000"/>
                                  <w:szCs w:val="21"/>
                                </w:rPr>
                              </w:pPr>
                              <w:r w:rsidRPr="00F85C4A">
                                <w:rPr>
                                  <w:color w:val="000000"/>
                                  <w:szCs w:val="21"/>
                                </w:rPr>
                                <w:t>+addRound(): round</w:t>
                              </w:r>
                            </w:p>
                            <w:p w14:paraId="2E4113DB" w14:textId="154B921B" w:rsidR="00FF132A" w:rsidRPr="00F85C4A" w:rsidRDefault="00FF132A" w:rsidP="00760046">
                              <w:pPr>
                                <w:rPr>
                                  <w:color w:val="000000"/>
                                  <w:szCs w:val="21"/>
                                </w:rPr>
                              </w:pPr>
                              <w:r w:rsidRPr="00F85C4A">
                                <w:rPr>
                                  <w:color w:val="000000"/>
                                  <w:szCs w:val="21"/>
                                </w:rPr>
                                <w:t>+runGame(</w:t>
                              </w:r>
                              <w:r w:rsidR="00AE6714" w:rsidRPr="00F85C4A">
                                <w:rPr>
                                  <w:color w:val="000000"/>
                                  <w:szCs w:val="21"/>
                                </w:rPr>
                                <w:t>int count</w:t>
                              </w:r>
                              <w:r w:rsidRPr="00F85C4A">
                                <w:rPr>
                                  <w:color w:val="000000"/>
                                  <w:szCs w:val="21"/>
                                </w:rPr>
                                <w:t xml:space="preserve">): </w:t>
                              </w:r>
                              <w:r w:rsidR="00AE6714" w:rsidRPr="00F85C4A">
                                <w:rPr>
                                  <w:color w:val="000000"/>
                                  <w:szCs w:val="21"/>
                                </w:rPr>
                                <w:t>int</w:t>
                              </w:r>
                            </w:p>
                            <w:p w14:paraId="2E3B3979" w14:textId="77777777" w:rsidR="00FF132A" w:rsidRPr="00362CF1" w:rsidRDefault="00FF132A" w:rsidP="00760046">
                              <w:pPr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2370125" y="3737699"/>
                            <a:ext cx="2011680" cy="1434332"/>
                          </a:xfrm>
                          <a:prstGeom prst="round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A21C01" w14:textId="77777777" w:rsidR="00760046" w:rsidRPr="0081084D" w:rsidRDefault="00760046" w:rsidP="00760046">
                              <w:pPr>
                                <w:jc w:val="center"/>
                              </w:pPr>
                              <w:r>
                                <w:t>Computer</w:t>
                              </w:r>
                            </w:p>
                            <w:p w14:paraId="301925FC" w14:textId="2720FDED" w:rsidR="00760046" w:rsidRDefault="00760046" w:rsidP="00760046">
                              <w:r>
                                <w:t>- Secret: secret</w:t>
                              </w:r>
                            </w:p>
                            <w:p w14:paraId="7B666EBA" w14:textId="77777777" w:rsidR="00F85C4A" w:rsidRPr="00F85C4A" w:rsidRDefault="00F85C4A" w:rsidP="00F85C4A">
                              <w:r w:rsidRPr="00F85C4A">
                                <w:t>- Colors: colors</w:t>
                              </w:r>
                            </w:p>
                            <w:p w14:paraId="37BA2692" w14:textId="619F0329" w:rsidR="00F85C4A" w:rsidRPr="00F85C4A" w:rsidRDefault="00F85C4A" w:rsidP="00760046">
                              <w:pPr>
                                <w:rPr>
                                  <w:color w:val="000000"/>
                                </w:rPr>
                              </w:pPr>
                              <w:r w:rsidRPr="00F85C4A">
                                <w:t>- Pegs in a Row: pegNumber</w:t>
                              </w:r>
                            </w:p>
                            <w:p w14:paraId="4FD3034C" w14:textId="77777777" w:rsidR="00760046" w:rsidRDefault="00760046" w:rsidP="00760046">
                              <w:r>
                                <w:t>+ checkGuess(Code c):int[]</w:t>
                              </w:r>
                            </w:p>
                            <w:p w14:paraId="6D3250C6" w14:textId="77777777" w:rsidR="00760046" w:rsidRDefault="00760046" w:rsidP="00760046">
                              <w:r>
                                <w:t>+ getSecret(): secret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" name="Group 14"/>
                        <wpg:cNvGrpSpPr/>
                        <wpg:grpSpPr>
                          <a:xfrm>
                            <a:off x="1097280" y="2428710"/>
                            <a:ext cx="2267712" cy="1309359"/>
                            <a:chOff x="0" y="-124295"/>
                            <a:chExt cx="2267712" cy="1309359"/>
                          </a:xfrm>
                        </wpg:grpSpPr>
                        <wps:wsp>
                          <wps:cNvPr id="1" name="Straight Arrow Connector 1"/>
                          <wps:cNvCnPr/>
                          <wps:spPr>
                            <a:xfrm flipV="1">
                              <a:off x="0" y="21946"/>
                              <a:ext cx="283743" cy="1068019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Straight Arrow Connector 9"/>
                          <wps:cNvCnPr/>
                          <wps:spPr>
                            <a:xfrm flipH="1" flipV="1">
                              <a:off x="1558693" y="-124295"/>
                              <a:ext cx="709019" cy="1309359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F1C149" id="Group 15" o:spid="_x0000_s1028" style="position:absolute;margin-left:-12.4pt;margin-top:62.7pt;width:371.45pt;height:440.6pt;z-index:251667456;mso-width-relative:margin;mso-height-relative:margin" coordorigin="-3365,-3145" coordsize="47183,559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">
                <v:roundrect id="Text Box 2" o:spid="_x0000_s1029" style="position:absolute;left:-3365;top:36570;width:21526;height:16247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" fillcolor="white [3201]" strokecolor="black [3200]" strokeweight="1pt">
                  <v:stroke joinstyle="miter"/>
                  <v:textbox>
                    <w:txbxContent>
                      <w:p w14:paraId="1CBF908D" w14:textId="77777777" w:rsidR="00760046" w:rsidRPr="00F85C4A" w:rsidRDefault="00760046" w:rsidP="00760046">
                        <w:pPr>
                          <w:jc w:val="center"/>
                        </w:pPr>
                        <w:r w:rsidRPr="00F85C4A">
                          <w:t>Code</w:t>
                        </w:r>
                      </w:p>
                      <w:p w14:paraId="7C193AB9" w14:textId="4D1D9D61" w:rsidR="00760046" w:rsidRPr="00F85C4A" w:rsidRDefault="00760046" w:rsidP="00760046">
                        <w:r w:rsidRPr="00F85C4A">
                          <w:t>-Sequence: pegs</w:t>
                        </w:r>
                      </w:p>
                      <w:p w14:paraId="7D8D51EC" w14:textId="1805DD18" w:rsidR="00D20BED" w:rsidRPr="00F85C4A" w:rsidRDefault="00D20BED" w:rsidP="00D20BED">
                        <w:r w:rsidRPr="00F85C4A">
                          <w:t>-</w:t>
                        </w:r>
                        <w:r w:rsidRPr="00F85C4A">
                          <w:t xml:space="preserve"> Colors: colors</w:t>
                        </w:r>
                      </w:p>
                      <w:p w14:paraId="042B6FC1" w14:textId="78907411" w:rsidR="00D20BED" w:rsidRPr="00F85C4A" w:rsidRDefault="00D20BED" w:rsidP="00760046">
                        <w:pPr>
                          <w:rPr>
                            <w:color w:val="000000"/>
                          </w:rPr>
                        </w:pPr>
                        <w:r w:rsidRPr="00F85C4A">
                          <w:t>-</w:t>
                        </w:r>
                        <w:r w:rsidRPr="00F85C4A">
                          <w:t xml:space="preserve"> Pegs in a Row: pegNumber</w:t>
                        </w:r>
                      </w:p>
                      <w:p w14:paraId="6EEED2AD" w14:textId="77777777" w:rsidR="00760046" w:rsidRPr="00F85C4A" w:rsidRDefault="00760046" w:rsidP="00760046">
                        <w:r w:rsidRPr="00F85C4A">
                          <w:t>+compare(Code c): boolean[]</w:t>
                        </w:r>
                      </w:p>
                      <w:p w14:paraId="5B152045" w14:textId="77777777" w:rsidR="00760046" w:rsidRPr="00F85C4A" w:rsidRDefault="00760046" w:rsidP="00760046">
                        <w:r w:rsidRPr="00F85C4A">
                          <w:t>+equals(Object c): boolean</w:t>
                        </w:r>
                      </w:p>
                      <w:p w14:paraId="5483E6C9" w14:textId="77777777" w:rsidR="00760046" w:rsidRPr="00F85C4A" w:rsidRDefault="00760046" w:rsidP="00760046">
                        <w:r w:rsidRPr="00F85C4A">
                          <w:t>+toString(): String</w:t>
                        </w:r>
                      </w:p>
                      <w:p w14:paraId="63398030" w14:textId="77777777" w:rsidR="00760046" w:rsidRPr="00F85C4A" w:rsidRDefault="00760046" w:rsidP="00760046">
                        <w:r w:rsidRPr="00F85C4A">
                          <w:t>+getPegs(): pegs</w:t>
                        </w:r>
                      </w:p>
                    </w:txbxContent>
                  </v:textbox>
                </v:roundrect>
                <v:roundrect id="Text Box 3" o:spid="_x0000_s1030" style="position:absolute;left:-1755;top:-3145;width:29997;height:2838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" fillcolor="white [3201]" strokecolor="black [3200]" strokeweight="1pt">
                  <v:stroke joinstyle="miter"/>
                  <v:textbox>
                    <w:txbxContent>
                      <w:p w14:paraId="4CF6F164" w14:textId="77777777" w:rsidR="00760046" w:rsidRPr="00362CF1" w:rsidRDefault="00760046" w:rsidP="00760046">
                        <w:pPr>
                          <w:jc w:val="center"/>
                        </w:pPr>
                        <w:r w:rsidRPr="00362CF1">
                          <w:t>Game</w:t>
                        </w:r>
                      </w:p>
                      <w:p w14:paraId="7B4AC901" w14:textId="2C00F546" w:rsidR="009E730D" w:rsidRPr="00F85C4A" w:rsidRDefault="00760046" w:rsidP="00760046">
                        <w:pPr>
                          <w:rPr>
                            <w:color w:val="000000"/>
                            <w:szCs w:val="21"/>
                          </w:rPr>
                        </w:pPr>
                        <w:r w:rsidRPr="00F85C4A">
                          <w:rPr>
                            <w:color w:val="000000"/>
                            <w:szCs w:val="21"/>
                          </w:rPr>
                          <w:t xml:space="preserve">- Turns: </w:t>
                        </w:r>
                        <w:r w:rsidR="006444A7" w:rsidRPr="00F85C4A">
                          <w:rPr>
                            <w:color w:val="000000"/>
                            <w:szCs w:val="21"/>
                          </w:rPr>
                          <w:t>h</w:t>
                        </w:r>
                        <w:r w:rsidRPr="00F85C4A">
                          <w:rPr>
                            <w:color w:val="000000"/>
                            <w:szCs w:val="21"/>
                          </w:rPr>
                          <w:t>istory</w:t>
                        </w:r>
                      </w:p>
                      <w:p w14:paraId="25761B42" w14:textId="631F29D4" w:rsidR="00760046" w:rsidRPr="00F85C4A" w:rsidRDefault="00760046" w:rsidP="00760046">
                        <w:pPr>
                          <w:rPr>
                            <w:color w:val="000000"/>
                            <w:szCs w:val="21"/>
                          </w:rPr>
                        </w:pPr>
                        <w:r w:rsidRPr="00F85C4A">
                          <w:rPr>
                            <w:color w:val="000000"/>
                            <w:szCs w:val="21"/>
                          </w:rPr>
                          <w:t xml:space="preserve">- This turn: </w:t>
                        </w:r>
                        <w:r w:rsidR="006444A7" w:rsidRPr="00F85C4A">
                          <w:rPr>
                            <w:color w:val="000000"/>
                            <w:szCs w:val="21"/>
                          </w:rPr>
                          <w:t>r</w:t>
                        </w:r>
                        <w:r w:rsidRPr="00F85C4A">
                          <w:rPr>
                            <w:color w:val="000000"/>
                            <w:szCs w:val="21"/>
                          </w:rPr>
                          <w:t>ound</w:t>
                        </w:r>
                      </w:p>
                      <w:p w14:paraId="277C0526" w14:textId="24332860" w:rsidR="004A5BB1" w:rsidRPr="00F85C4A" w:rsidRDefault="00760046" w:rsidP="004421B3">
                        <w:pPr>
                          <w:rPr>
                            <w:color w:val="000000"/>
                            <w:szCs w:val="21"/>
                          </w:rPr>
                        </w:pPr>
                        <w:r w:rsidRPr="00F85C4A">
                          <w:rPr>
                            <w:color w:val="000000"/>
                            <w:szCs w:val="21"/>
                          </w:rPr>
                          <w:t xml:space="preserve">- </w:t>
                        </w:r>
                        <w:r w:rsidR="00A87C5E" w:rsidRPr="00F85C4A">
                          <w:rPr>
                            <w:color w:val="000000"/>
                            <w:szCs w:val="21"/>
                          </w:rPr>
                          <w:t>State</w:t>
                        </w:r>
                        <w:r w:rsidRPr="00F85C4A">
                          <w:rPr>
                            <w:color w:val="000000"/>
                            <w:szCs w:val="21"/>
                          </w:rPr>
                          <w:t xml:space="preserve">: </w:t>
                        </w:r>
                        <w:r w:rsidR="00045169" w:rsidRPr="00F85C4A">
                          <w:rPr>
                            <w:color w:val="000000"/>
                            <w:szCs w:val="21"/>
                          </w:rPr>
                          <w:t xml:space="preserve">testing, </w:t>
                        </w:r>
                        <w:r w:rsidR="006444A7" w:rsidRPr="00F85C4A">
                          <w:rPr>
                            <w:color w:val="000000"/>
                            <w:szCs w:val="21"/>
                          </w:rPr>
                          <w:t>p</w:t>
                        </w:r>
                        <w:r w:rsidR="0080104F" w:rsidRPr="00F85C4A">
                          <w:rPr>
                            <w:color w:val="000000"/>
                            <w:szCs w:val="21"/>
                          </w:rPr>
                          <w:t>laying</w:t>
                        </w:r>
                      </w:p>
                      <w:p w14:paraId="359C9CFF" w14:textId="1941A0A4" w:rsidR="0080104F" w:rsidRPr="00F85C4A" w:rsidRDefault="00F142A2" w:rsidP="0080104F">
                        <w:pPr>
                          <w:rPr>
                            <w:szCs w:val="21"/>
                          </w:rPr>
                        </w:pPr>
                        <w:r w:rsidRPr="00F85C4A">
                          <w:rPr>
                            <w:szCs w:val="21"/>
                          </w:rPr>
                          <w:t>-</w:t>
                        </w:r>
                        <w:r w:rsidR="007858E2" w:rsidRPr="00F85C4A">
                          <w:rPr>
                            <w:szCs w:val="21"/>
                          </w:rPr>
                          <w:t xml:space="preserve"> </w:t>
                        </w:r>
                        <w:r w:rsidR="0080104F" w:rsidRPr="00F85C4A">
                          <w:rPr>
                            <w:szCs w:val="21"/>
                          </w:rPr>
                          <w:t>Max turns: guessNumber</w:t>
                        </w:r>
                      </w:p>
                      <w:p w14:paraId="543FBF3F" w14:textId="49DC91FF" w:rsidR="0080104F" w:rsidRPr="00F85C4A" w:rsidRDefault="00F142A2" w:rsidP="0080104F">
                        <w:pPr>
                          <w:rPr>
                            <w:szCs w:val="21"/>
                          </w:rPr>
                        </w:pPr>
                        <w:r w:rsidRPr="00F85C4A">
                          <w:rPr>
                            <w:szCs w:val="21"/>
                          </w:rPr>
                          <w:t xml:space="preserve">- </w:t>
                        </w:r>
                        <w:r w:rsidR="0080104F" w:rsidRPr="00F85C4A">
                          <w:rPr>
                            <w:szCs w:val="21"/>
                          </w:rPr>
                          <w:t>Colors: colors</w:t>
                        </w:r>
                      </w:p>
                      <w:p w14:paraId="07BA0CD9" w14:textId="32783D83" w:rsidR="0080104F" w:rsidRPr="00F85C4A" w:rsidRDefault="00F142A2" w:rsidP="0080104F">
                        <w:pPr>
                          <w:rPr>
                            <w:color w:val="000000"/>
                            <w:szCs w:val="21"/>
                          </w:rPr>
                        </w:pPr>
                        <w:r w:rsidRPr="00F85C4A">
                          <w:rPr>
                            <w:szCs w:val="21"/>
                          </w:rPr>
                          <w:t>-</w:t>
                        </w:r>
                        <w:r w:rsidR="0080104F" w:rsidRPr="00F85C4A">
                          <w:rPr>
                            <w:szCs w:val="21"/>
                          </w:rPr>
                          <w:t xml:space="preserve"> Pegs in a Row: pegNumber</w:t>
                        </w:r>
                      </w:p>
                      <w:p w14:paraId="31087F96" w14:textId="52363D18" w:rsidR="009E730D" w:rsidRPr="00F85C4A" w:rsidRDefault="009E730D" w:rsidP="00760046">
                        <w:pPr>
                          <w:rPr>
                            <w:color w:val="000000"/>
                            <w:szCs w:val="21"/>
                          </w:rPr>
                        </w:pPr>
                        <w:r w:rsidRPr="00F85C4A">
                          <w:rPr>
                            <w:color w:val="000000"/>
                            <w:szCs w:val="21"/>
                          </w:rPr>
                          <w:t>+declareResult(): void</w:t>
                        </w:r>
                      </w:p>
                      <w:p w14:paraId="77FF5445" w14:textId="660A37B8" w:rsidR="006444A7" w:rsidRPr="00F85C4A" w:rsidRDefault="00760046" w:rsidP="00760046">
                        <w:pPr>
                          <w:rPr>
                            <w:color w:val="000000"/>
                            <w:szCs w:val="21"/>
                          </w:rPr>
                        </w:pPr>
                        <w:r w:rsidRPr="00F85C4A">
                          <w:rPr>
                            <w:color w:val="000000"/>
                            <w:szCs w:val="21"/>
                          </w:rPr>
                          <w:t>+</w:t>
                        </w:r>
                        <w:r w:rsidR="009E730D" w:rsidRPr="00F85C4A">
                          <w:rPr>
                            <w:color w:val="000000"/>
                            <w:szCs w:val="21"/>
                          </w:rPr>
                          <w:t>show</w:t>
                        </w:r>
                        <w:r w:rsidRPr="00F85C4A">
                          <w:rPr>
                            <w:color w:val="000000"/>
                            <w:szCs w:val="21"/>
                          </w:rPr>
                          <w:t xml:space="preserve">History(): </w:t>
                        </w:r>
                        <w:r w:rsidR="009E730D" w:rsidRPr="00F85C4A">
                          <w:rPr>
                            <w:color w:val="000000"/>
                            <w:szCs w:val="21"/>
                          </w:rPr>
                          <w:t>void</w:t>
                        </w:r>
                        <w:r w:rsidRPr="00F85C4A">
                          <w:rPr>
                            <w:color w:val="000000"/>
                            <w:szCs w:val="21"/>
                          </w:rPr>
                          <w:t xml:space="preserve"> </w:t>
                        </w:r>
                      </w:p>
                      <w:p w14:paraId="4DB3BAEB" w14:textId="20E42EB7" w:rsidR="006444A7" w:rsidRPr="00F85C4A" w:rsidRDefault="006444A7" w:rsidP="00760046">
                        <w:pPr>
                          <w:rPr>
                            <w:color w:val="000000"/>
                            <w:szCs w:val="21"/>
                          </w:rPr>
                        </w:pPr>
                        <w:r w:rsidRPr="00F85C4A">
                          <w:rPr>
                            <w:color w:val="000000"/>
                            <w:szCs w:val="21"/>
                          </w:rPr>
                          <w:t>+add</w:t>
                        </w:r>
                        <w:r w:rsidR="00E74675" w:rsidRPr="00F85C4A">
                          <w:rPr>
                            <w:color w:val="000000"/>
                            <w:szCs w:val="21"/>
                          </w:rPr>
                          <w:t>History</w:t>
                        </w:r>
                        <w:r w:rsidR="009E730D" w:rsidRPr="00F85C4A">
                          <w:rPr>
                            <w:color w:val="000000"/>
                            <w:szCs w:val="21"/>
                          </w:rPr>
                          <w:t>(</w:t>
                        </w:r>
                        <w:r w:rsidR="00FF132A" w:rsidRPr="00F85C4A">
                          <w:rPr>
                            <w:color w:val="000000"/>
                            <w:szCs w:val="21"/>
                          </w:rPr>
                          <w:t>String feedba</w:t>
                        </w:r>
                        <w:r w:rsidR="001C01DE" w:rsidRPr="00F85C4A">
                          <w:rPr>
                            <w:color w:val="000000"/>
                            <w:szCs w:val="21"/>
                          </w:rPr>
                          <w:t>c</w:t>
                        </w:r>
                        <w:r w:rsidR="00FF132A" w:rsidRPr="00F85C4A">
                          <w:rPr>
                            <w:color w:val="000000"/>
                            <w:szCs w:val="21"/>
                          </w:rPr>
                          <w:t>k</w:t>
                        </w:r>
                        <w:r w:rsidRPr="00F85C4A">
                          <w:rPr>
                            <w:color w:val="000000"/>
                            <w:szCs w:val="21"/>
                          </w:rPr>
                          <w:t xml:space="preserve">): </w:t>
                        </w:r>
                        <w:r w:rsidR="009E730D" w:rsidRPr="00F85C4A">
                          <w:rPr>
                            <w:color w:val="000000"/>
                            <w:szCs w:val="21"/>
                          </w:rPr>
                          <w:t>void</w:t>
                        </w:r>
                      </w:p>
                      <w:p w14:paraId="42E5025D" w14:textId="0EF4D58C" w:rsidR="00FF132A" w:rsidRPr="00F85C4A" w:rsidRDefault="00FF132A" w:rsidP="00760046">
                        <w:pPr>
                          <w:rPr>
                            <w:color w:val="000000"/>
                            <w:szCs w:val="21"/>
                          </w:rPr>
                        </w:pPr>
                        <w:r w:rsidRPr="00F85C4A">
                          <w:rPr>
                            <w:color w:val="000000"/>
                            <w:szCs w:val="21"/>
                          </w:rPr>
                          <w:t>+feedback(</w:t>
                        </w:r>
                        <w:r w:rsidR="00ED5D89" w:rsidRPr="00F85C4A">
                          <w:rPr>
                            <w:color w:val="000000"/>
                            <w:szCs w:val="21"/>
                          </w:rPr>
                          <w:t>String guess</w:t>
                        </w:r>
                        <w:r w:rsidR="00744A0F" w:rsidRPr="00F85C4A">
                          <w:rPr>
                            <w:color w:val="000000"/>
                            <w:szCs w:val="21"/>
                          </w:rPr>
                          <w:t xml:space="preserve">, </w:t>
                        </w:r>
                        <w:r w:rsidRPr="00F85C4A">
                          <w:rPr>
                            <w:color w:val="000000"/>
                            <w:szCs w:val="21"/>
                          </w:rPr>
                          <w:t>int[] result): String</w:t>
                        </w:r>
                      </w:p>
                      <w:p w14:paraId="3F006E65" w14:textId="1FC95CF6" w:rsidR="00760046" w:rsidRPr="00F85C4A" w:rsidRDefault="00760046" w:rsidP="00760046">
                        <w:pPr>
                          <w:rPr>
                            <w:color w:val="000000"/>
                            <w:szCs w:val="21"/>
                          </w:rPr>
                        </w:pPr>
                        <w:r w:rsidRPr="00F85C4A">
                          <w:rPr>
                            <w:color w:val="000000"/>
                            <w:szCs w:val="21"/>
                          </w:rPr>
                          <w:t xml:space="preserve">+getRound(): </w:t>
                        </w:r>
                        <w:r w:rsidR="006444A7" w:rsidRPr="00F85C4A">
                          <w:rPr>
                            <w:color w:val="000000"/>
                            <w:szCs w:val="21"/>
                          </w:rPr>
                          <w:t>r</w:t>
                        </w:r>
                        <w:r w:rsidRPr="00F85C4A">
                          <w:rPr>
                            <w:color w:val="000000"/>
                            <w:szCs w:val="21"/>
                          </w:rPr>
                          <w:t>ound</w:t>
                        </w:r>
                      </w:p>
                      <w:p w14:paraId="0B000158" w14:textId="5F67DAC8" w:rsidR="00E92AB9" w:rsidRPr="00F85C4A" w:rsidRDefault="00E92AB9" w:rsidP="00760046">
                        <w:pPr>
                          <w:rPr>
                            <w:color w:val="000000"/>
                            <w:szCs w:val="21"/>
                          </w:rPr>
                        </w:pPr>
                        <w:r w:rsidRPr="00F85C4A">
                          <w:rPr>
                            <w:color w:val="000000"/>
                            <w:szCs w:val="21"/>
                          </w:rPr>
                          <w:t>+addRound(): round</w:t>
                        </w:r>
                      </w:p>
                      <w:p w14:paraId="2E4113DB" w14:textId="154B921B" w:rsidR="00FF132A" w:rsidRPr="00F85C4A" w:rsidRDefault="00FF132A" w:rsidP="00760046">
                        <w:pPr>
                          <w:rPr>
                            <w:color w:val="000000"/>
                            <w:szCs w:val="21"/>
                          </w:rPr>
                        </w:pPr>
                        <w:r w:rsidRPr="00F85C4A">
                          <w:rPr>
                            <w:color w:val="000000"/>
                            <w:szCs w:val="21"/>
                          </w:rPr>
                          <w:t>+runGame(</w:t>
                        </w:r>
                        <w:r w:rsidR="00AE6714" w:rsidRPr="00F85C4A">
                          <w:rPr>
                            <w:color w:val="000000"/>
                            <w:szCs w:val="21"/>
                          </w:rPr>
                          <w:t>int count</w:t>
                        </w:r>
                        <w:r w:rsidRPr="00F85C4A">
                          <w:rPr>
                            <w:color w:val="000000"/>
                            <w:szCs w:val="21"/>
                          </w:rPr>
                          <w:t xml:space="preserve">): </w:t>
                        </w:r>
                        <w:r w:rsidR="00AE6714" w:rsidRPr="00F85C4A">
                          <w:rPr>
                            <w:color w:val="000000"/>
                            <w:szCs w:val="21"/>
                          </w:rPr>
                          <w:t>int</w:t>
                        </w:r>
                      </w:p>
                      <w:p w14:paraId="2E3B3979" w14:textId="77777777" w:rsidR="00FF132A" w:rsidRPr="00362CF1" w:rsidRDefault="00FF132A" w:rsidP="00760046">
                        <w:pPr>
                          <w:rPr>
                            <w:color w:val="000000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oundrect>
                <v:roundrect id="Text Box 5" o:spid="_x0000_s1031" style="position:absolute;left:23701;top:37376;width:20117;height:14344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" fillcolor="white [3201]" strokecolor="black [3200]" strokeweight="1pt">
                  <v:stroke joinstyle="miter"/>
                  <v:textbox>
                    <w:txbxContent>
                      <w:p w14:paraId="52A21C01" w14:textId="77777777" w:rsidR="00760046" w:rsidRPr="0081084D" w:rsidRDefault="00760046" w:rsidP="00760046">
                        <w:pPr>
                          <w:jc w:val="center"/>
                        </w:pPr>
                        <w:r>
                          <w:t>Computer</w:t>
                        </w:r>
                      </w:p>
                      <w:p w14:paraId="301925FC" w14:textId="2720FDED" w:rsidR="00760046" w:rsidRDefault="00760046" w:rsidP="00760046">
                        <w:r>
                          <w:t>- Secret: secret</w:t>
                        </w:r>
                      </w:p>
                      <w:p w14:paraId="7B666EBA" w14:textId="77777777" w:rsidR="00F85C4A" w:rsidRPr="00F85C4A" w:rsidRDefault="00F85C4A" w:rsidP="00F85C4A">
                        <w:r w:rsidRPr="00F85C4A">
                          <w:t>- Colors: colors</w:t>
                        </w:r>
                      </w:p>
                      <w:p w14:paraId="37BA2692" w14:textId="619F0329" w:rsidR="00F85C4A" w:rsidRPr="00F85C4A" w:rsidRDefault="00F85C4A" w:rsidP="00760046">
                        <w:pPr>
                          <w:rPr>
                            <w:color w:val="000000"/>
                          </w:rPr>
                        </w:pPr>
                        <w:r w:rsidRPr="00F85C4A">
                          <w:t>- Pegs in a Row: pegNumber</w:t>
                        </w:r>
                      </w:p>
                      <w:p w14:paraId="4FD3034C" w14:textId="77777777" w:rsidR="00760046" w:rsidRDefault="00760046" w:rsidP="00760046">
                        <w:r>
                          <w:t>+ checkGuess(Code c):int[]</w:t>
                        </w:r>
                      </w:p>
                      <w:p w14:paraId="6D3250C6" w14:textId="77777777" w:rsidR="00760046" w:rsidRDefault="00760046" w:rsidP="00760046">
                        <w:r>
                          <w:t>+ getSecret(): secret</w:t>
                        </w:r>
                      </w:p>
                    </w:txbxContent>
                  </v:textbox>
                </v:roundrect>
                <v:group id="Group 14" o:spid="_x0000_s1032" style="position:absolute;left:10972;top:24287;width:22677;height:13093" coordorigin=",-1242" coordsize="22677,13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" o:spid="_x0000_s1033" type="#_x0000_t32" style="position:absolute;top:219;width:2837;height:106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" strokecolor="#5b9bd5 [3204]" strokeweight=".5pt">
                    <v:stroke endarrow="open" joinstyle="miter"/>
                  </v:shape>
                  <v:shape id="Straight Arrow Connector 9" o:spid="_x0000_s1034" type="#_x0000_t32" style="position:absolute;left:15586;top:-1242;width:7091;height:1309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" strokecolor="#5b9bd5 [3204]" strokeweight=".5pt">
                    <v:stroke endarrow="open" joinstyle="miter"/>
                  </v:shape>
                </v:group>
              </v:group>
            </w:pict>
          </mc:Fallback>
        </mc:AlternateContent>
      </w:r>
      <w:r w:rsidR="00F85C4A"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49C71DA" wp14:editId="3E23668D">
                <wp:simplePos x="0" y="0"/>
                <wp:positionH relativeFrom="column">
                  <wp:posOffset>2234794</wp:posOffset>
                </wp:positionH>
                <wp:positionV relativeFrom="paragraph">
                  <wp:posOffset>203987</wp:posOffset>
                </wp:positionV>
                <wp:extent cx="576097" cy="607162"/>
                <wp:effectExtent l="0" t="38100" r="33655" b="2159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97" cy="607162"/>
                          <a:chOff x="0" y="0"/>
                          <a:chExt cx="738492" cy="892455"/>
                        </a:xfrm>
                      </wpg:grpSpPr>
                      <wps:wsp>
                        <wps:cNvPr id="16" name="Straight Arrow Connector 16"/>
                        <wps:cNvCnPr/>
                        <wps:spPr>
                          <a:xfrm flipV="1">
                            <a:off x="0" y="51207"/>
                            <a:ext cx="665683" cy="841248"/>
                          </a:xfrm>
                          <a:prstGeom prst="straightConnector1">
                            <a:avLst/>
                          </a:prstGeom>
                          <a:ln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Isosceles Triangle 18"/>
                        <wps:cNvSpPr/>
                        <wps:spPr>
                          <a:xfrm rot="2294286">
                            <a:off x="548640" y="0"/>
                            <a:ext cx="189852" cy="212090"/>
                          </a:xfrm>
                          <a:prstGeom prst="triangl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AD0E9A" id="Group 19" o:spid="_x0000_s1026" style="position:absolute;margin-left:175.95pt;margin-top:16.05pt;width:45.35pt;height:47.8pt;z-index:251671552;mso-width-relative:margin;mso-height-relative:margin" coordsize="7384,8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">
                <v:shape id="Straight Arrow Connector 16" o:spid="_x0000_s1027" type="#_x0000_t32" style="position:absolute;top:512;width:6656;height:84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" strokecolor="#5b9bd5 [3204]" strokeweight=".5pt">
                  <v:stroke dashstyle="dash" endarrow="block" joinstyle="miter"/>
                </v:shap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18" o:spid="_x0000_s1028" type="#_x0000_t5" style="position:absolute;left:5486;width:1898;height:2120;rotation:250597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" fillcolor="window" strokecolor="#41719c" strokeweight="1pt"/>
              </v:group>
            </w:pict>
          </mc:Fallback>
        </mc:AlternateContent>
      </w:r>
      <w:r w:rsidR="0046540E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1734E21" wp14:editId="4DA852A4">
                <wp:simplePos x="0" y="0"/>
                <wp:positionH relativeFrom="column">
                  <wp:posOffset>3354713</wp:posOffset>
                </wp:positionH>
                <wp:positionV relativeFrom="paragraph">
                  <wp:posOffset>2687656</wp:posOffset>
                </wp:positionV>
                <wp:extent cx="2101169" cy="1841494"/>
                <wp:effectExtent l="0" t="323850" r="0" b="34988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20362499" flipH="1">
                          <a:off x="0" y="0"/>
                          <a:ext cx="2101169" cy="184149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37A44" id="Straight Arrow Connector 33" o:spid="_x0000_s1026" type="#_x0000_t32" style="position:absolute;margin-left:264.15pt;margin-top:211.65pt;width:165.45pt;height:145pt;rotation:1351681fd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" strokecolor="#5b9bd5 [3204]" strokeweight=".5pt">
                <v:stroke endarrow="open" joinstyle="miter"/>
              </v:shape>
            </w:pict>
          </mc:Fallback>
        </mc:AlternateContent>
      </w:r>
      <w:r w:rsidR="0046540E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6F6D5DD" wp14:editId="57820FDB">
                <wp:simplePos x="0" y="0"/>
                <wp:positionH relativeFrom="column">
                  <wp:posOffset>1512235</wp:posOffset>
                </wp:positionH>
                <wp:positionV relativeFrom="paragraph">
                  <wp:posOffset>2959924</wp:posOffset>
                </wp:positionV>
                <wp:extent cx="3448573" cy="1227041"/>
                <wp:effectExtent l="0" t="590550" r="0" b="62103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20362499" flipH="1">
                          <a:off x="0" y="0"/>
                          <a:ext cx="3448573" cy="122704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20AFA" id="Straight Arrow Connector 32" o:spid="_x0000_s1026" type="#_x0000_t32" style="position:absolute;margin-left:119.05pt;margin-top:233.05pt;width:271.55pt;height:96.6pt;rotation:1351681fd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" strokecolor="#5b9bd5 [3204]" strokeweight=".5pt">
                <v:stroke endarrow="open" joinstyle="miter"/>
              </v:shape>
            </w:pict>
          </mc:Fallback>
        </mc:AlternateContent>
      </w:r>
      <w:r w:rsidR="0046540E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2B13419" wp14:editId="701AA826">
                <wp:simplePos x="0" y="0"/>
                <wp:positionH relativeFrom="column">
                  <wp:posOffset>3007123</wp:posOffset>
                </wp:positionH>
                <wp:positionV relativeFrom="paragraph">
                  <wp:posOffset>2229236</wp:posOffset>
                </wp:positionV>
                <wp:extent cx="1148723" cy="142098"/>
                <wp:effectExtent l="38100" t="76200" r="0" b="14414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20362499" flipH="1" flipV="1">
                          <a:off x="0" y="0"/>
                          <a:ext cx="1148723" cy="14209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7A9EB" id="Straight Arrow Connector 31" o:spid="_x0000_s1026" type="#_x0000_t32" style="position:absolute;margin-left:236.8pt;margin-top:175.55pt;width:90.45pt;height:11.2pt;rotation:-1351681fd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" strokecolor="#5b9bd5 [3204]" strokeweight=".5pt">
                <v:stroke endarrow="open" joinstyle="miter"/>
              </v:shape>
            </w:pict>
          </mc:Fallback>
        </mc:AlternateContent>
      </w:r>
      <w:r w:rsidR="0046540E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1C9E8B0" wp14:editId="3606FD93">
                <wp:simplePos x="0" y="0"/>
                <wp:positionH relativeFrom="margin">
                  <wp:align>right</wp:align>
                </wp:positionH>
                <wp:positionV relativeFrom="page">
                  <wp:posOffset>2092147</wp:posOffset>
                </wp:positionV>
                <wp:extent cx="2679878" cy="1097915"/>
                <wp:effectExtent l="0" t="0" r="25400" b="2603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9878" cy="109791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F7A31B" w14:textId="77777777" w:rsidR="00760046" w:rsidRPr="0081084D" w:rsidRDefault="00760046" w:rsidP="00760046">
                            <w:pPr>
                              <w:jc w:val="center"/>
                            </w:pPr>
                            <w:r>
                              <w:t>GameConfiguration</w:t>
                            </w:r>
                          </w:p>
                          <w:p w14:paraId="4A390B57" w14:textId="77777777" w:rsidR="00760046" w:rsidRDefault="00760046" w:rsidP="00760046">
                            <w:r>
                              <w:t>Max turns: guessNumber</w:t>
                            </w:r>
                          </w:p>
                          <w:p w14:paraId="0974DBDB" w14:textId="77777777" w:rsidR="00760046" w:rsidRDefault="00760046" w:rsidP="00760046">
                            <w:r>
                              <w:t>Colors: colors</w:t>
                            </w:r>
                          </w:p>
                          <w:p w14:paraId="63230C77" w14:textId="609DBF95" w:rsidR="00760046" w:rsidRDefault="00760046" w:rsidP="00760046">
                            <w:r>
                              <w:t>Pegs in a Row: pegNumber</w:t>
                            </w:r>
                          </w:p>
                          <w:p w14:paraId="1ECBAECB" w14:textId="3BF98BB8" w:rsidR="0046540E" w:rsidRDefault="0046540E" w:rsidP="00760046">
                            <w:r>
                              <w:t>Full name of colors allowed: colorsString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C9E8B0" id="Text Box 7" o:spid="_x0000_s1035" style="position:absolute;margin-left:159.8pt;margin-top:164.75pt;width:211pt;height:86.45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" fillcolor="white [3201]" strokecolor="black [3200]" strokeweight="1pt">
                <v:stroke joinstyle="miter"/>
                <v:textbox>
                  <w:txbxContent>
                    <w:p w14:paraId="2FF7A31B" w14:textId="77777777" w:rsidR="00760046" w:rsidRPr="0081084D" w:rsidRDefault="00760046" w:rsidP="00760046">
                      <w:pPr>
                        <w:jc w:val="center"/>
                      </w:pPr>
                      <w:r>
                        <w:t>GameConfiguration</w:t>
                      </w:r>
                    </w:p>
                    <w:p w14:paraId="4A390B57" w14:textId="77777777" w:rsidR="00760046" w:rsidRDefault="00760046" w:rsidP="00760046">
                      <w:r>
                        <w:t>Max turns: guessNumber</w:t>
                      </w:r>
                    </w:p>
                    <w:p w14:paraId="0974DBDB" w14:textId="77777777" w:rsidR="00760046" w:rsidRDefault="00760046" w:rsidP="00760046">
                      <w:r>
                        <w:t>Colors: colors</w:t>
                      </w:r>
                    </w:p>
                    <w:p w14:paraId="63230C77" w14:textId="609DBF95" w:rsidR="00760046" w:rsidRDefault="00760046" w:rsidP="00760046">
                      <w:r>
                        <w:t>Pegs in a Row: pegNumber</w:t>
                      </w:r>
                    </w:p>
                    <w:p w14:paraId="1ECBAECB" w14:textId="3BF98BB8" w:rsidR="0046540E" w:rsidRDefault="0046540E" w:rsidP="00760046">
                      <w:r>
                        <w:t>Full name of colors allowed: colorsString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="003C04EB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4BF3045" wp14:editId="1CF343DA">
                <wp:simplePos x="0" y="0"/>
                <wp:positionH relativeFrom="margin">
                  <wp:posOffset>4751222</wp:posOffset>
                </wp:positionH>
                <wp:positionV relativeFrom="page">
                  <wp:posOffset>3884371</wp:posOffset>
                </wp:positionV>
                <wp:extent cx="2399030" cy="1280160"/>
                <wp:effectExtent l="0" t="0" r="20320" b="1524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030" cy="128016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51B7C9" w14:textId="77777777" w:rsidR="00760046" w:rsidRPr="0081084D" w:rsidRDefault="00760046" w:rsidP="00760046">
                            <w:pPr>
                              <w:jc w:val="center"/>
                            </w:pPr>
                            <w:r>
                              <w:t>Message</w:t>
                            </w:r>
                          </w:p>
                          <w:p w14:paraId="60047D99" w14:textId="32CC6DB6" w:rsidR="00760046" w:rsidRDefault="00760046" w:rsidP="00760046">
                            <w:r>
                              <w:t>- Messages: bank</w:t>
                            </w:r>
                          </w:p>
                          <w:p w14:paraId="6799A134" w14:textId="356B1BA9" w:rsidR="009A3BBC" w:rsidRDefault="009A3BBC" w:rsidP="00760046">
                            <w:r>
                              <w:t>- Instance message: myMsg</w:t>
                            </w:r>
                          </w:p>
                          <w:p w14:paraId="27533FC8" w14:textId="7BCF57F1" w:rsidR="00760046" w:rsidRDefault="00760046" w:rsidP="00760046">
                            <w:r>
                              <w:t xml:space="preserve">+ prompt(int msgNum): </w:t>
                            </w:r>
                            <w:r w:rsidR="00145496">
                              <w:t>String</w:t>
                            </w:r>
                          </w:p>
                          <w:p w14:paraId="5C6DC112" w14:textId="660BF24F" w:rsidR="00145496" w:rsidRDefault="00145496" w:rsidP="00760046">
                            <w:r>
                              <w:t xml:space="preserve">+ </w:t>
                            </w:r>
                            <w:r w:rsidR="00E10382">
                              <w:t xml:space="preserve">prompt(String msgName): </w:t>
                            </w:r>
                            <w:r w:rsidR="009A3BBC">
                              <w:t>myMsg</w:t>
                            </w:r>
                          </w:p>
                          <w:p w14:paraId="41EFF9A0" w14:textId="60E0B3A9" w:rsidR="00E10382" w:rsidRDefault="003C04EB" w:rsidP="003C04EB">
                            <w:r>
                              <w:t>+</w:t>
                            </w:r>
                            <w:r w:rsidR="00B377EF">
                              <w:t xml:space="preserve"> </w:t>
                            </w:r>
                            <w:r w:rsidR="00A00087">
                              <w:t xml:space="preserve">6 </w:t>
                            </w:r>
                            <w:r w:rsidR="00B3090D">
                              <w:t>special</w:t>
                            </w:r>
                            <w:r w:rsidR="00AF3D7F">
                              <w:t xml:space="preserve"> string</w:t>
                            </w:r>
                            <w:r w:rsidR="00B3090D">
                              <w:t xml:space="preserve"> format</w:t>
                            </w:r>
                            <w:r>
                              <w:t xml:space="preserve"> methods…</w:t>
                            </w:r>
                          </w:p>
                          <w:p w14:paraId="3FC2B665" w14:textId="77777777" w:rsidR="00760046" w:rsidRDefault="00760046" w:rsidP="0076004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BF3045" id="Text Box 6" o:spid="_x0000_s1036" style="position:absolute;margin-left:374.1pt;margin-top:305.85pt;width:188.9pt;height:100.8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" fillcolor="white [3201]" strokecolor="black [3200]" strokeweight="1pt">
                <v:stroke joinstyle="miter"/>
                <v:textbox>
                  <w:txbxContent>
                    <w:p w14:paraId="3E51B7C9" w14:textId="77777777" w:rsidR="00760046" w:rsidRPr="0081084D" w:rsidRDefault="00760046" w:rsidP="00760046">
                      <w:pPr>
                        <w:jc w:val="center"/>
                      </w:pPr>
                      <w:r>
                        <w:t>Message</w:t>
                      </w:r>
                    </w:p>
                    <w:p w14:paraId="60047D99" w14:textId="32CC6DB6" w:rsidR="00760046" w:rsidRDefault="00760046" w:rsidP="00760046">
                      <w:r>
                        <w:t>- Messages: bank</w:t>
                      </w:r>
                    </w:p>
                    <w:p w14:paraId="6799A134" w14:textId="356B1BA9" w:rsidR="009A3BBC" w:rsidRDefault="009A3BBC" w:rsidP="00760046">
                      <w:r>
                        <w:t>- Instance message: myMsg</w:t>
                      </w:r>
                    </w:p>
                    <w:p w14:paraId="27533FC8" w14:textId="7BCF57F1" w:rsidR="00760046" w:rsidRDefault="00760046" w:rsidP="00760046">
                      <w:r>
                        <w:t xml:space="preserve">+ prompt(int msgNum): </w:t>
                      </w:r>
                      <w:r w:rsidR="00145496">
                        <w:t>String</w:t>
                      </w:r>
                    </w:p>
                    <w:p w14:paraId="5C6DC112" w14:textId="660BF24F" w:rsidR="00145496" w:rsidRDefault="00145496" w:rsidP="00760046">
                      <w:r>
                        <w:t xml:space="preserve">+ </w:t>
                      </w:r>
                      <w:r w:rsidR="00E10382">
                        <w:t xml:space="preserve">prompt(String msgName): </w:t>
                      </w:r>
                      <w:r w:rsidR="009A3BBC">
                        <w:t>myMsg</w:t>
                      </w:r>
                    </w:p>
                    <w:p w14:paraId="41EFF9A0" w14:textId="60E0B3A9" w:rsidR="00E10382" w:rsidRDefault="003C04EB" w:rsidP="003C04EB">
                      <w:r>
                        <w:t>+</w:t>
                      </w:r>
                      <w:r w:rsidR="00B377EF">
                        <w:t xml:space="preserve"> </w:t>
                      </w:r>
                      <w:r w:rsidR="00A00087">
                        <w:t xml:space="preserve">6 </w:t>
                      </w:r>
                      <w:r w:rsidR="00B3090D">
                        <w:t>special</w:t>
                      </w:r>
                      <w:r w:rsidR="00AF3D7F">
                        <w:t xml:space="preserve"> string</w:t>
                      </w:r>
                      <w:r w:rsidR="00B3090D">
                        <w:t xml:space="preserve"> format</w:t>
                      </w:r>
                      <w:r>
                        <w:t xml:space="preserve"> methods…</w:t>
                      </w:r>
                    </w:p>
                    <w:p w14:paraId="3FC2B665" w14:textId="77777777" w:rsidR="00760046" w:rsidRDefault="00760046" w:rsidP="00760046"/>
                  </w:txbxContent>
                </v:textbox>
                <w10:wrap anchorx="margin" anchory="page"/>
              </v:roundrect>
            </w:pict>
          </mc:Fallback>
        </mc:AlternateContent>
      </w:r>
      <w:r w:rsidR="00362CF1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B0FA80" wp14:editId="59318D3E">
                <wp:simplePos x="0" y="0"/>
                <wp:positionH relativeFrom="column">
                  <wp:posOffset>1436675</wp:posOffset>
                </wp:positionH>
                <wp:positionV relativeFrom="paragraph">
                  <wp:posOffset>3605530</wp:posOffset>
                </wp:positionV>
                <wp:extent cx="248285" cy="233680"/>
                <wp:effectExtent l="19050" t="19050" r="18415" b="13970"/>
                <wp:wrapNone/>
                <wp:docPr id="25" name="Diamon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4986">
                          <a:off x="0" y="0"/>
                          <a:ext cx="248285" cy="23368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928036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25" o:spid="_x0000_s1026" type="#_x0000_t4" style="position:absolute;margin-left:113.1pt;margin-top:283.9pt;width:19.55pt;height:18.4pt;rotation:988486fd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" fillcolor="white [3212]" strokecolor="#1f4d78 [1604]" strokeweight="1pt"/>
            </w:pict>
          </mc:Fallback>
        </mc:AlternateContent>
      </w:r>
      <w:r w:rsidR="00362CF1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63756E5" wp14:editId="69E5889F">
                <wp:simplePos x="0" y="0"/>
                <wp:positionH relativeFrom="column">
                  <wp:posOffset>2305990</wp:posOffset>
                </wp:positionH>
                <wp:positionV relativeFrom="paragraph">
                  <wp:posOffset>5256530</wp:posOffset>
                </wp:positionV>
                <wp:extent cx="248285" cy="233680"/>
                <wp:effectExtent l="19050" t="19050" r="18415" b="13970"/>
                <wp:wrapNone/>
                <wp:docPr id="30" name="Diamond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31287">
                          <a:off x="0" y="0"/>
                          <a:ext cx="248285" cy="23368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AE2BF9" id="Diamond 30" o:spid="_x0000_s1026" type="#_x0000_t4" style="position:absolute;margin-left:181.55pt;margin-top:413.9pt;width:19.55pt;height:18.4pt;rotation:-293506fd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" fillcolor="white [3212]" strokecolor="#1f4d78 [1604]" strokeweight="1pt"/>
            </w:pict>
          </mc:Fallback>
        </mc:AlternateContent>
      </w:r>
      <w:r w:rsidR="00362CF1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006D2AB" wp14:editId="59609FCD">
                <wp:simplePos x="0" y="0"/>
                <wp:positionH relativeFrom="column">
                  <wp:posOffset>2962922</wp:posOffset>
                </wp:positionH>
                <wp:positionV relativeFrom="paragraph">
                  <wp:posOffset>3260408</wp:posOffset>
                </wp:positionV>
                <wp:extent cx="248716" cy="234086"/>
                <wp:effectExtent l="7303" t="0" r="6667" b="6668"/>
                <wp:wrapNone/>
                <wp:docPr id="27" name="Diamond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222728">
                          <a:off x="0" y="0"/>
                          <a:ext cx="248716" cy="234086"/>
                        </a:xfrm>
                        <a:prstGeom prst="diamond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9E8EC2" id="Diamond 27" o:spid="_x0000_s1026" type="#_x0000_t4" style="position:absolute;margin-left:233.3pt;margin-top:256.75pt;width:19.6pt;height:18.45pt;rotation:-3688882fd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" fillcolor="black [3213]" strokecolor="#5b9bd5 [3204]" strokeweight="1pt"/>
            </w:pict>
          </mc:Fallback>
        </mc:AlternateContent>
      </w:r>
      <w:r w:rsidR="00362CF1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3E2016" wp14:editId="41CBDA11">
                <wp:simplePos x="0" y="0"/>
                <wp:positionH relativeFrom="column">
                  <wp:posOffset>2761996</wp:posOffset>
                </wp:positionH>
                <wp:positionV relativeFrom="paragraph">
                  <wp:posOffset>3532895</wp:posOffset>
                </wp:positionV>
                <wp:extent cx="248716" cy="234086"/>
                <wp:effectExtent l="0" t="0" r="0" b="13970"/>
                <wp:wrapNone/>
                <wp:docPr id="26" name="Diamon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35652">
                          <a:off x="0" y="0"/>
                          <a:ext cx="248716" cy="234086"/>
                        </a:xfrm>
                        <a:prstGeom prst="diamond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091F10" id="Diamond 26" o:spid="_x0000_s1026" type="#_x0000_t4" style="position:absolute;margin-left:217.5pt;margin-top:278.2pt;width:19.6pt;height:18.45pt;rotation:-1927139fd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" fillcolor="black [3213]" strokecolor="#5b9bd5 [3204]" strokeweight="1pt"/>
            </w:pict>
          </mc:Fallback>
        </mc:AlternateContent>
      </w:r>
      <w:r w:rsidR="00362CF1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BE67D5A" wp14:editId="7DEF55C2">
                <wp:simplePos x="0" y="0"/>
                <wp:positionH relativeFrom="column">
                  <wp:posOffset>3136739</wp:posOffset>
                </wp:positionH>
                <wp:positionV relativeFrom="paragraph">
                  <wp:posOffset>2697486</wp:posOffset>
                </wp:positionV>
                <wp:extent cx="1516260" cy="828188"/>
                <wp:effectExtent l="133350" t="0" r="103505" b="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20362499" flipH="1" flipV="1">
                          <a:off x="0" y="0"/>
                          <a:ext cx="1516260" cy="82818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0AD80" id="Straight Arrow Connector 24" o:spid="_x0000_s1026" type="#_x0000_t32" style="position:absolute;margin-left:247pt;margin-top:212.4pt;width:119.4pt;height:65.2pt;rotation:-1351681fd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" strokecolor="#5b9bd5 [3204]" strokeweight=".5pt">
                <v:stroke endarrow="open" joinstyle="miter"/>
              </v:shape>
            </w:pict>
          </mc:Fallback>
        </mc:AlternateContent>
      </w:r>
      <w:r w:rsidR="00362CF1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79B7D6C" wp14:editId="1B08BF21">
                <wp:simplePos x="0" y="0"/>
                <wp:positionH relativeFrom="column">
                  <wp:posOffset>3301880</wp:posOffset>
                </wp:positionH>
                <wp:positionV relativeFrom="paragraph">
                  <wp:posOffset>3031639</wp:posOffset>
                </wp:positionV>
                <wp:extent cx="1301866" cy="1851411"/>
                <wp:effectExtent l="323850" t="0" r="298450" b="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20362499" flipH="1" flipV="1">
                          <a:off x="0" y="0"/>
                          <a:ext cx="1301866" cy="185141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0D78D" id="Straight Arrow Connector 21" o:spid="_x0000_s1026" type="#_x0000_t32" style="position:absolute;margin-left:260pt;margin-top:238.7pt;width:102.5pt;height:145.8pt;rotation:-1351681fd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" strokecolor="#5b9bd5 [3204]" strokeweight=".5pt">
                <v:stroke endarrow="open" joinstyle="miter"/>
              </v:shape>
            </w:pict>
          </mc:Fallback>
        </mc:AlternateContent>
      </w:r>
      <w:r w:rsidR="00362CF1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99C76FE" wp14:editId="704356B7">
                <wp:simplePos x="0" y="0"/>
                <wp:positionH relativeFrom="column">
                  <wp:posOffset>4932946</wp:posOffset>
                </wp:positionH>
                <wp:positionV relativeFrom="paragraph">
                  <wp:posOffset>2453306</wp:posOffset>
                </wp:positionV>
                <wp:extent cx="452486" cy="569648"/>
                <wp:effectExtent l="0" t="76200" r="0" b="11620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20362499" flipH="1">
                          <a:off x="0" y="0"/>
                          <a:ext cx="452486" cy="56964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D6AB8" id="Straight Arrow Connector 34" o:spid="_x0000_s1026" type="#_x0000_t32" style="position:absolute;margin-left:388.4pt;margin-top:193.15pt;width:35.65pt;height:44.85pt;rotation:1351681fd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" strokecolor="#5b9bd5 [3204]" strokeweight=".5pt">
                <v:stroke endarrow="open" joinstyle="miter"/>
              </v:shape>
            </w:pict>
          </mc:Fallback>
        </mc:AlternateContent>
      </w:r>
      <w:r w:rsidR="00AE6714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889C03C" wp14:editId="2EDF942F">
                <wp:simplePos x="0" y="0"/>
                <wp:positionH relativeFrom="column">
                  <wp:posOffset>2230624</wp:posOffset>
                </wp:positionH>
                <wp:positionV relativeFrom="paragraph">
                  <wp:posOffset>5107514</wp:posOffset>
                </wp:positionV>
                <wp:extent cx="45719" cy="562473"/>
                <wp:effectExtent l="8255" t="67945" r="1270" b="7747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 flipV="1">
                          <a:off x="0" y="0"/>
                          <a:ext cx="45719" cy="56247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5E442" id="Straight Arrow Connector 29" o:spid="_x0000_s1026" type="#_x0000_t32" style="position:absolute;margin-left:175.65pt;margin-top:402.15pt;width:3.6pt;height:44.3pt;rotation:90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" strokecolor="#5b9bd5 [3204]" strokeweight=".5pt">
                <v:stroke endarrow="open" joinstyle="miter"/>
              </v:shape>
            </w:pict>
          </mc:Fallback>
        </mc:AlternateContent>
      </w:r>
      <w:r w:rsidR="00760046">
        <w:t xml:space="preserve"> </w:t>
      </w:r>
      <w:r w:rsidR="00760046">
        <w:br w:type="page"/>
      </w:r>
    </w:p>
    <w:p w14:paraId="69FAAF6C" w14:textId="4733FD94" w:rsidR="00740571" w:rsidRDefault="005744CB" w:rsidP="00760046">
      <w:r>
        <w:rPr>
          <w:i/>
          <w:u w:val="single"/>
        </w:rPr>
        <w:t>Sequence Diagram 1 (Game Runner)</w:t>
      </w:r>
    </w:p>
    <w:p w14:paraId="1029BA31" w14:textId="3FECF9FA" w:rsidR="00F45064" w:rsidRPr="00F45064" w:rsidRDefault="00F45064" w:rsidP="00F45064">
      <w:pPr>
        <w:rPr>
          <w:rFonts w:ascii="Calibri" w:eastAsia="Times New Roman" w:hAnsi="Calibri" w:cs="Times New Roman"/>
          <w:lang w:eastAsia="zh-CN"/>
        </w:rPr>
      </w:pPr>
    </w:p>
    <w:p w14:paraId="3093F208" w14:textId="264F7C30" w:rsidR="00F45064" w:rsidRDefault="00F45064" w:rsidP="00F45064">
      <w:r w:rsidRPr="00F45064">
        <w:rPr>
          <w:rFonts w:ascii="Calibri" w:eastAsia="Times New Roman" w:hAnsi="Calibri" w:cs="Times New Roman"/>
          <w:noProof/>
          <w:lang w:eastAsia="zh-CN"/>
        </w:rPr>
        <w:drawing>
          <wp:inline distT="0" distB="0" distL="0" distR="0" wp14:anchorId="48D7D545" wp14:editId="3CD67D11">
            <wp:extent cx="6166713" cy="7028078"/>
            <wp:effectExtent l="0" t="0" r="5715" b="1905"/>
            <wp:docPr id="42" name="Picture 42" descr="C:\Users\Spencer\AppData\Local\Packages\Microsoft.Office.OneNote_8wekyb3d8bbwe\TempState\msohtmlclip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pencer\AppData\Local\Packages\Microsoft.Office.OneNote_8wekyb3d8bbwe\TempState\msohtmlclipclip_image0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144" cy="703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C26C2" w14:textId="525BF628" w:rsidR="00F45064" w:rsidRDefault="00F45064">
      <w:r w:rsidRPr="00F45064">
        <w:rPr>
          <w:rFonts w:ascii="Calibri" w:eastAsia="Times New Roman" w:hAnsi="Calibri" w:cs="Times New Roman"/>
          <w:noProof/>
          <w:lang w:eastAsia="zh-CN"/>
        </w:rPr>
        <w:drawing>
          <wp:anchor distT="0" distB="0" distL="114300" distR="114300" simplePos="0" relativeHeight="251697152" behindDoc="0" locked="0" layoutInCell="1" allowOverlap="1" wp14:anchorId="5914DB9D" wp14:editId="12F29587">
            <wp:simplePos x="0" y="0"/>
            <wp:positionH relativeFrom="column">
              <wp:posOffset>829285</wp:posOffset>
            </wp:positionH>
            <wp:positionV relativeFrom="paragraph">
              <wp:posOffset>6350</wp:posOffset>
            </wp:positionV>
            <wp:extent cx="2625725" cy="387985"/>
            <wp:effectExtent l="0" t="0" r="3175" b="0"/>
            <wp:wrapNone/>
            <wp:docPr id="17" name="Picture 17" descr="C:\Users\Spencer\AppData\Local\Packages\Microsoft.Office.OneNote_8wekyb3d8bbwe\TempState\msohtmlclip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pencer\AppData\Local\Packages\Microsoft.Office.OneNote_8wekyb3d8bbwe\TempState\msohtmlclipclip_image00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725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4FDF45C4" w14:textId="1195714F" w:rsidR="00F45064" w:rsidRDefault="00F45064" w:rsidP="00F45064">
      <w:r>
        <w:rPr>
          <w:i/>
          <w:u w:val="single"/>
        </w:rPr>
        <w:t>Sequence Diagram 2 (Feedback)</w:t>
      </w:r>
    </w:p>
    <w:p w14:paraId="0F1722D8" w14:textId="77777777" w:rsidR="00F45064" w:rsidRPr="00F45064" w:rsidRDefault="00F45064" w:rsidP="00F45064">
      <w:pPr>
        <w:rPr>
          <w:rFonts w:ascii="Calibri" w:eastAsia="Times New Roman" w:hAnsi="Calibri" w:cs="Times New Roman"/>
          <w:lang w:eastAsia="zh-CN"/>
        </w:rPr>
      </w:pPr>
      <w:r w:rsidRPr="00F45064">
        <w:rPr>
          <w:rFonts w:ascii="Calibri" w:eastAsia="Times New Roman" w:hAnsi="Calibri" w:cs="Times New Roman"/>
          <w:noProof/>
          <w:lang w:eastAsia="zh-CN"/>
        </w:rPr>
        <w:drawing>
          <wp:inline distT="0" distB="0" distL="0" distR="0" wp14:anchorId="05A074F1" wp14:editId="6559EA7E">
            <wp:extent cx="6225235" cy="8046087"/>
            <wp:effectExtent l="0" t="0" r="4445" b="0"/>
            <wp:docPr id="22" name="Picture 22" descr="C:\Users\Spencer\AppData\Local\Packages\Microsoft.Office.OneNote_8wekyb3d8bbwe\TempState\msohtmlclip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pencer\AppData\Local\Packages\Microsoft.Office.OneNote_8wekyb3d8bbwe\TempState\msohtmlclipclip_image0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224" cy="804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89155" w14:textId="77777777" w:rsidR="00F45064" w:rsidRPr="00F45064" w:rsidRDefault="00F45064" w:rsidP="00F45064"/>
    <w:sectPr w:rsidR="00F45064" w:rsidRPr="00F45064" w:rsidSect="00D25824">
      <w:headerReference w:type="default" r:id="rId12"/>
      <w:foot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44876F" w14:textId="77777777" w:rsidR="00F45064" w:rsidRDefault="00F45064" w:rsidP="00F45064">
      <w:r>
        <w:separator/>
      </w:r>
    </w:p>
  </w:endnote>
  <w:endnote w:type="continuationSeparator" w:id="0">
    <w:p w14:paraId="0B8A5990" w14:textId="77777777" w:rsidR="00F45064" w:rsidRDefault="00F45064" w:rsidP="00F450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5A3C49" w14:textId="6F1B3AE0" w:rsidR="00F45064" w:rsidRDefault="00F45064" w:rsidP="00F45064">
    <w:pPr>
      <w:pStyle w:val="Footer"/>
      <w:jc w:val="right"/>
    </w:pPr>
    <w:r>
      <w:t xml:space="preserve">Page </w:t>
    </w:r>
    <w:r>
      <w:rPr>
        <w:b/>
        <w:bCs/>
      </w:rPr>
      <w:fldChar w:fldCharType="begin"/>
    </w:r>
    <w:r>
      <w:rPr>
        <w:b/>
        <w:bCs/>
      </w:rPr>
      <w:instrText xml:space="preserve"> PAGE  \* Arabic  \* MERGEFORMAT </w:instrText>
    </w:r>
    <w:r>
      <w:rPr>
        <w:b/>
        <w:bCs/>
      </w:rPr>
      <w:fldChar w:fldCharType="separate"/>
    </w:r>
    <w:r>
      <w:rPr>
        <w:b/>
        <w:bCs/>
        <w:noProof/>
      </w:rPr>
      <w:t>1</w:t>
    </w:r>
    <w:r>
      <w:rPr>
        <w:b/>
        <w:bCs/>
      </w:rPr>
      <w:fldChar w:fldCharType="end"/>
    </w:r>
    <w:r>
      <w:t xml:space="preserve"> of </w:t>
    </w:r>
    <w:r>
      <w:rPr>
        <w:b/>
        <w:bCs/>
      </w:rPr>
      <w:fldChar w:fldCharType="begin"/>
    </w:r>
    <w:r>
      <w:rPr>
        <w:b/>
        <w:bCs/>
      </w:rPr>
      <w:instrText xml:space="preserve"> NUMPAGES  \* Arabic  \* MERGEFORMAT </w:instrText>
    </w:r>
    <w:r>
      <w:rPr>
        <w:b/>
        <w:bCs/>
      </w:rPr>
      <w:fldChar w:fldCharType="separate"/>
    </w:r>
    <w:r>
      <w:rPr>
        <w:b/>
        <w:bCs/>
        <w:noProof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682117" w14:textId="77777777" w:rsidR="00F45064" w:rsidRDefault="00F45064" w:rsidP="00F45064">
      <w:r>
        <w:separator/>
      </w:r>
    </w:p>
  </w:footnote>
  <w:footnote w:type="continuationSeparator" w:id="0">
    <w:p w14:paraId="6DB5D049" w14:textId="77777777" w:rsidR="00F45064" w:rsidRDefault="00F45064" w:rsidP="00F450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26FDD9" w14:textId="5E214276" w:rsidR="00F45064" w:rsidRDefault="00F45064" w:rsidP="00F45064">
    <w:pPr>
      <w:pStyle w:val="Header"/>
      <w:jc w:val="right"/>
    </w:pPr>
    <w:r>
      <w:t xml:space="preserve">Spencer Yue, sty223, </w:t>
    </w:r>
    <w:r w:rsidRPr="00F45064">
      <w:t>https://github.com/spenceryue/mastermind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hideSpellingErrors/>
  <w:hideGrammaticalErrors/>
  <w:attachedTemplate r:id="rId1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084D"/>
    <w:rsid w:val="00045169"/>
    <w:rsid w:val="00145496"/>
    <w:rsid w:val="00173BEE"/>
    <w:rsid w:val="001C01DE"/>
    <w:rsid w:val="001E69A3"/>
    <w:rsid w:val="002E6186"/>
    <w:rsid w:val="00344F67"/>
    <w:rsid w:val="00362CF1"/>
    <w:rsid w:val="00372174"/>
    <w:rsid w:val="003C04EB"/>
    <w:rsid w:val="00402BCC"/>
    <w:rsid w:val="004421B3"/>
    <w:rsid w:val="0046540E"/>
    <w:rsid w:val="004A5BB1"/>
    <w:rsid w:val="004C0A53"/>
    <w:rsid w:val="004C60BA"/>
    <w:rsid w:val="00551932"/>
    <w:rsid w:val="005744CB"/>
    <w:rsid w:val="00583F65"/>
    <w:rsid w:val="0059650B"/>
    <w:rsid w:val="005E5334"/>
    <w:rsid w:val="005F287E"/>
    <w:rsid w:val="006405AE"/>
    <w:rsid w:val="006444A7"/>
    <w:rsid w:val="007344E8"/>
    <w:rsid w:val="00740571"/>
    <w:rsid w:val="00744A0F"/>
    <w:rsid w:val="00760046"/>
    <w:rsid w:val="007858E2"/>
    <w:rsid w:val="007A62B7"/>
    <w:rsid w:val="007B11D7"/>
    <w:rsid w:val="0080104F"/>
    <w:rsid w:val="0081084D"/>
    <w:rsid w:val="00824B97"/>
    <w:rsid w:val="008F7AEB"/>
    <w:rsid w:val="00947602"/>
    <w:rsid w:val="00986502"/>
    <w:rsid w:val="009A3BBC"/>
    <w:rsid w:val="009D1DBE"/>
    <w:rsid w:val="009E730D"/>
    <w:rsid w:val="00A00087"/>
    <w:rsid w:val="00A50319"/>
    <w:rsid w:val="00A611E2"/>
    <w:rsid w:val="00A65DAE"/>
    <w:rsid w:val="00A87C5E"/>
    <w:rsid w:val="00A97A38"/>
    <w:rsid w:val="00AB07A7"/>
    <w:rsid w:val="00AE6714"/>
    <w:rsid w:val="00AF3D7F"/>
    <w:rsid w:val="00B3090D"/>
    <w:rsid w:val="00B377EF"/>
    <w:rsid w:val="00BA753F"/>
    <w:rsid w:val="00D20BED"/>
    <w:rsid w:val="00D25824"/>
    <w:rsid w:val="00E10382"/>
    <w:rsid w:val="00E354CF"/>
    <w:rsid w:val="00E74675"/>
    <w:rsid w:val="00E92AB9"/>
    <w:rsid w:val="00ED5D89"/>
    <w:rsid w:val="00F142A2"/>
    <w:rsid w:val="00F45064"/>
    <w:rsid w:val="00F85C4A"/>
    <w:rsid w:val="00FF1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336F93"/>
  <w15:chartTrackingRefBased/>
  <w15:docId w15:val="{800EB6F1-73C6-481D-AB64-7022A44C7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81084D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5B9BD5" w:themeColor="accent1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5B9BD5" w:themeColor="accent1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F4506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F450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5064"/>
  </w:style>
  <w:style w:type="paragraph" w:styleId="Footer">
    <w:name w:val="footer"/>
    <w:basedOn w:val="Normal"/>
    <w:link w:val="FooterChar"/>
    <w:uiPriority w:val="99"/>
    <w:unhideWhenUsed/>
    <w:rsid w:val="00F450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50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1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6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217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03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0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6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67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6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31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74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0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61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87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35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80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19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36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80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322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pencer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</Template>
  <TotalTime>1958</TotalTime>
  <Pages>4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Spencer Yue</dc:creator>
  <cp:keywords/>
  <dc:description/>
  <cp:lastModifiedBy>Spencer Yue</cp:lastModifiedBy>
  <cp:revision>40</cp:revision>
  <dcterms:created xsi:type="dcterms:W3CDTF">2016-06-20T02:26:00Z</dcterms:created>
  <dcterms:modified xsi:type="dcterms:W3CDTF">2016-06-23T08:12:00Z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TC027869999991</vt:lpwstr>
  </property>
</Properties>
</file>